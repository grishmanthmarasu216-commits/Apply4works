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818DB" w14:textId="11449577" w:rsidR="00313E55" w:rsidRPr="00FB5377" w:rsidRDefault="00D27DE8" w:rsidP="00FB5377">
      <w:pPr>
        <w:pStyle w:val="Title"/>
      </w:pPr>
      <w:r>
        <w:t>Vatram lalitha</w:t>
      </w:r>
      <w:r w:rsidR="00313E55" w:rsidRPr="00FB5377">
        <w:tab/>
      </w:r>
      <w:r w:rsidR="00DD038A">
        <w:rPr>
          <w:rStyle w:val="Emphasis"/>
        </w:rPr>
        <w:t>AI &amp; ML Aspirant</w:t>
      </w:r>
    </w:p>
    <w:p w14:paraId="7D4E64AB" w14:textId="01AB48C8" w:rsidR="00313E55" w:rsidRPr="00FB5377" w:rsidRDefault="00B743A1" w:rsidP="00FB5377">
      <w:pPr>
        <w:pStyle w:val="Subtitle"/>
      </w:pPr>
      <w:r w:rsidRPr="00FB5377">
        <w:t>(</w:t>
      </w:r>
      <w:r w:rsidR="007F2FB2">
        <w:t>+</w:t>
      </w:r>
      <w:r w:rsidR="00D27DE8">
        <w:t>91</w:t>
      </w:r>
      <w:r w:rsidRPr="00FB5377">
        <w:t>)</w:t>
      </w:r>
      <w:r w:rsidR="00D27DE8">
        <w:t xml:space="preserve"> 93983</w:t>
      </w:r>
      <w:r w:rsidRPr="00FB5377">
        <w:t>-</w:t>
      </w:r>
      <w:r w:rsidR="00D27DE8">
        <w:t>20499</w:t>
      </w:r>
      <w:r w:rsidRPr="00FB5377">
        <w:t xml:space="preserve"> </w:t>
      </w:r>
      <w:r w:rsidR="00313E55" w:rsidRPr="00FB5377">
        <w:t xml:space="preserve">| </w:t>
      </w:r>
      <w:r w:rsidR="007F2FB2">
        <w:t>lalithavatram@g</w:t>
      </w:r>
      <w:r w:rsidR="00313E55" w:rsidRPr="00FB5377">
        <w:t xml:space="preserve">mail.com | </w:t>
      </w:r>
      <w:r w:rsidR="007F2FB2">
        <w:t>Andhra Pradesh, India</w:t>
      </w:r>
      <w:r w:rsidR="00694A7B" w:rsidRPr="00FB5377">
        <w:t xml:space="preserve"> </w:t>
      </w:r>
      <w:r w:rsidR="00313E55" w:rsidRPr="00FB5377">
        <w:t xml:space="preserve">| </w:t>
      </w:r>
      <w:r w:rsidR="006A6161">
        <w:t>@</w:t>
      </w:r>
    </w:p>
    <w:p w14:paraId="4378EF87" w14:textId="77777777" w:rsidR="000A5CD0" w:rsidRPr="00FB5377" w:rsidRDefault="00FB5377" w:rsidP="00FB5377">
      <w:pPr>
        <w:pStyle w:val="Heading1"/>
      </w:pPr>
      <w:r w:rsidRPr="00FB5377">
        <w:t xml:space="preserve"> Career Summary</w:t>
      </w:r>
    </w:p>
    <w:p w14:paraId="1189EE2E" w14:textId="22629565" w:rsidR="000A5CD0" w:rsidRPr="00864A75" w:rsidRDefault="007A3F83" w:rsidP="00FB5377">
      <w:r w:rsidRPr="007A3F83">
        <w:t xml:space="preserve">To leverage my strong foundation in </w:t>
      </w:r>
      <w:r w:rsidRPr="007A3F83">
        <w:rPr>
          <w:b/>
          <w:bCs/>
        </w:rPr>
        <w:t>Computer Science (AI &amp; ML)</w:t>
      </w:r>
      <w:r w:rsidRPr="007A3F83">
        <w:t xml:space="preserve"> and hands-on experience in </w:t>
      </w:r>
      <w:r w:rsidRPr="007A3F83">
        <w:rPr>
          <w:b/>
          <w:bCs/>
        </w:rPr>
        <w:t>GenAI development</w:t>
      </w:r>
      <w:r w:rsidRPr="007A3F83">
        <w:t xml:space="preserve"> to build scalable, intelligent solutions. As a Gold-certified Python programmer and Elite-certified Java developer, I aim to contribute my technical expertise and leadership skills to a forward-thinking organization while continuously evolving in the fields of Large Language Models and Full-stack development.</w:t>
      </w:r>
    </w:p>
    <w:p w14:paraId="7FA3C6E6" w14:textId="649856AB" w:rsidR="00DF7064" w:rsidRPr="00FB5377" w:rsidRDefault="00DF7064" w:rsidP="00DF7064">
      <w:pPr>
        <w:pStyle w:val="Heading1"/>
      </w:pPr>
      <w:r w:rsidRPr="00FB5377">
        <w:t>E</w:t>
      </w:r>
      <w:r w:rsidR="007F2FB2">
        <w:t>d</w:t>
      </w:r>
      <w:r>
        <w:t>ucation</w:t>
      </w:r>
    </w:p>
    <w:p w14:paraId="49125E1D" w14:textId="77777777" w:rsidR="00DF7064" w:rsidRPr="00FB5377" w:rsidRDefault="00DF7064" w:rsidP="00DF7064">
      <w:pPr>
        <w:pStyle w:val="Heading2"/>
      </w:pPr>
      <w:r>
        <w:rPr>
          <w:rStyle w:val="BOLDCapitalization"/>
        </w:rPr>
        <w:t xml:space="preserve">Bachelors in technology </w:t>
      </w:r>
      <w:r w:rsidRPr="00FB5377">
        <w:t xml:space="preserve">| </w:t>
      </w:r>
      <w:r>
        <w:t>Vignan’s Nirula Institute of Technology &amp; Science</w:t>
      </w:r>
      <w:r w:rsidRPr="00FB5377">
        <w:t xml:space="preserve"> | </w:t>
      </w:r>
      <w:r>
        <w:t>Andhra Pradesh</w:t>
      </w:r>
      <w:r w:rsidRPr="00FB5377">
        <w:tab/>
      </w:r>
      <w:r>
        <w:t>2024</w:t>
      </w:r>
      <w:r w:rsidRPr="00FB5377">
        <w:t xml:space="preserve"> – present</w:t>
      </w:r>
    </w:p>
    <w:p w14:paraId="60B1626A" w14:textId="14248995" w:rsidR="00DF7064" w:rsidRPr="00864A75" w:rsidRDefault="007A3F83" w:rsidP="00DF7064">
      <w:pPr>
        <w:pStyle w:val="ListBullet"/>
      </w:pPr>
      <w:r w:rsidRPr="007A3F83">
        <w:t>Specialization: Computer Science – Artificial Intelligence &amp; Machine Learning (AI &amp; ML)</w:t>
      </w:r>
    </w:p>
    <w:p w14:paraId="10195B38" w14:textId="77777777" w:rsidR="00DF7064" w:rsidRPr="00750687" w:rsidRDefault="00DF7064" w:rsidP="00DF7064">
      <w:pPr>
        <w:pStyle w:val="ListBullet"/>
      </w:pPr>
      <w:r>
        <w:t>CGPA – 9.1</w:t>
      </w:r>
      <w:r w:rsidRPr="00864A75">
        <w:t xml:space="preserve"> </w:t>
      </w:r>
    </w:p>
    <w:p w14:paraId="37CD3D99" w14:textId="77777777" w:rsidR="00DF7064" w:rsidRPr="00864A75" w:rsidRDefault="00DF7064" w:rsidP="00DF7064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right="-6"/>
        <w:rPr>
          <w:rFonts w:ascii="Gill Sans Nova Light" w:hAnsi="Gill Sans Nova Light" w:cs="OpenSans"/>
          <w:szCs w:val="20"/>
        </w:rPr>
      </w:pPr>
    </w:p>
    <w:p w14:paraId="57C0F0A5" w14:textId="4C86F976" w:rsidR="00DF7064" w:rsidRPr="00B55CCA" w:rsidRDefault="00DF7064" w:rsidP="00DF7064">
      <w:pPr>
        <w:pStyle w:val="Heading2"/>
      </w:pPr>
      <w:r w:rsidRPr="00681F32">
        <w:rPr>
          <w:rStyle w:val="BOLDCapitalization"/>
        </w:rPr>
        <w:t>I</w:t>
      </w:r>
      <w:r>
        <w:rPr>
          <w:rStyle w:val="BOLDCapitalization"/>
        </w:rPr>
        <w:t xml:space="preserve">ntermediate </w:t>
      </w:r>
      <w:r w:rsidRPr="00FB5377">
        <w:t xml:space="preserve">| </w:t>
      </w:r>
      <w:r>
        <w:t>Vignan Vidyalayam</w:t>
      </w:r>
      <w:r w:rsidRPr="00FB5377">
        <w:t xml:space="preserve"> | </w:t>
      </w:r>
      <w:r>
        <w:t>Guntur, Andhra Pradesh</w:t>
      </w:r>
      <w:r w:rsidRPr="00FB5377">
        <w:tab/>
        <w:t>Apr 20</w:t>
      </w:r>
      <w:r>
        <w:t>22</w:t>
      </w:r>
      <w:r w:rsidRPr="00FB5377">
        <w:t xml:space="preserve"> – Ma</w:t>
      </w:r>
      <w:r w:rsidR="007F2FB2">
        <w:t>r</w:t>
      </w:r>
      <w:r w:rsidRPr="00FB5377">
        <w:t xml:space="preserve"> 20</w:t>
      </w:r>
      <w:r>
        <w:t>24</w:t>
      </w:r>
    </w:p>
    <w:p w14:paraId="1FDCD085" w14:textId="33BB52B2" w:rsidR="00DF7064" w:rsidRPr="00864A75" w:rsidRDefault="00DD038A" w:rsidP="00DF7064">
      <w:pPr>
        <w:pStyle w:val="ListBullet"/>
      </w:pPr>
      <w:r>
        <w:t xml:space="preserve">Stream: </w:t>
      </w:r>
      <w:r w:rsidR="00DF7064">
        <w:t>Mathematics, Physics and Chemistry</w:t>
      </w:r>
      <w:r>
        <w:t xml:space="preserve"> (MPC)</w:t>
      </w:r>
    </w:p>
    <w:p w14:paraId="75384B57" w14:textId="77777777" w:rsidR="00DF7064" w:rsidRPr="00864A75" w:rsidRDefault="00DF7064" w:rsidP="00DF7064">
      <w:pPr>
        <w:pStyle w:val="ListBullet"/>
      </w:pPr>
      <w:r>
        <w:t>Percentage – 97.1%</w:t>
      </w:r>
      <w:r w:rsidRPr="00864A75">
        <w:t xml:space="preserve"> </w:t>
      </w:r>
    </w:p>
    <w:p w14:paraId="0BAF3E52" w14:textId="77777777" w:rsidR="00DF7064" w:rsidRPr="00864A75" w:rsidRDefault="00DF7064" w:rsidP="00DF7064">
      <w:pPr>
        <w:rPr>
          <w:rFonts w:ascii="Gill Sans Nova Light" w:hAnsi="Gill Sans Nova Light" w:cs="OpenSans"/>
          <w:szCs w:val="20"/>
        </w:rPr>
      </w:pPr>
    </w:p>
    <w:p w14:paraId="5CF6910D" w14:textId="4D093A13" w:rsidR="00DF7064" w:rsidRPr="00FB5377" w:rsidRDefault="00DF7064" w:rsidP="00DF7064">
      <w:pPr>
        <w:pStyle w:val="Heading2"/>
      </w:pPr>
      <w:r>
        <w:rPr>
          <w:rStyle w:val="BOLDCapitalization"/>
        </w:rPr>
        <w:t xml:space="preserve">High school </w:t>
      </w:r>
      <w:r w:rsidRPr="00FB5377">
        <w:t xml:space="preserve">| </w:t>
      </w:r>
      <w:r>
        <w:t>Sri Chaitanya Public School</w:t>
      </w:r>
      <w:r w:rsidRPr="00FB5377">
        <w:t xml:space="preserve"> | </w:t>
      </w:r>
      <w:r>
        <w:t>Guntur, Andhra Pradesh</w:t>
      </w:r>
      <w:r w:rsidRPr="00FB5377">
        <w:tab/>
      </w:r>
      <w:r w:rsidR="007F2FB2">
        <w:t>Apr</w:t>
      </w:r>
      <w:r w:rsidRPr="00FB5377">
        <w:t xml:space="preserve"> 20</w:t>
      </w:r>
      <w:r>
        <w:t>21</w:t>
      </w:r>
      <w:r w:rsidRPr="00FB5377">
        <w:t xml:space="preserve"> – Ma</w:t>
      </w:r>
      <w:r w:rsidR="007F2FB2">
        <w:t>r</w:t>
      </w:r>
      <w:r w:rsidRPr="00FB5377">
        <w:t xml:space="preserve"> 20</w:t>
      </w:r>
      <w:r>
        <w:t>22</w:t>
      </w:r>
    </w:p>
    <w:p w14:paraId="7A278193" w14:textId="4610B763" w:rsidR="00DF7064" w:rsidRPr="00864A75" w:rsidRDefault="00DF7064" w:rsidP="00DF7064">
      <w:pPr>
        <w:pStyle w:val="ListBullet"/>
      </w:pPr>
      <w:r>
        <w:t>English, Mathematics, Physics, Biology, Social studies</w:t>
      </w:r>
    </w:p>
    <w:p w14:paraId="58A2ED25" w14:textId="7D56B7EE" w:rsidR="00DF7064" w:rsidRPr="00864A75" w:rsidRDefault="00DF7064" w:rsidP="00DF7064">
      <w:pPr>
        <w:pStyle w:val="ListBullet"/>
      </w:pPr>
      <w:r>
        <w:t>Percentage – 85.1%</w:t>
      </w:r>
    </w:p>
    <w:p w14:paraId="73830FE8" w14:textId="12BF6DA8" w:rsidR="0035013F" w:rsidRPr="00FB5377" w:rsidRDefault="007142EB" w:rsidP="00FB5377">
      <w:pPr>
        <w:pStyle w:val="Heading1"/>
      </w:pPr>
      <w:r w:rsidRPr="00FB5377">
        <w:t>Technical Skills</w:t>
      </w:r>
    </w:p>
    <w:p w14:paraId="6CBA20D7" w14:textId="2ADEF539" w:rsidR="007142EB" w:rsidRDefault="007142EB" w:rsidP="00362CCC">
      <w:r>
        <w:t>Programming: Python</w:t>
      </w:r>
      <w:r w:rsidR="00DD038A">
        <w:t xml:space="preserve"> (Gold Certified)</w:t>
      </w:r>
      <w:r>
        <w:t>, Java</w:t>
      </w:r>
      <w:r w:rsidR="00846B3E" w:rsidRPr="00864A75">
        <w:t xml:space="preserve"> </w:t>
      </w:r>
      <w:r w:rsidR="00DD038A">
        <w:t>(Elite certified), C</w:t>
      </w:r>
    </w:p>
    <w:p w14:paraId="3CDC0D44" w14:textId="6A8AA00A" w:rsidR="007142EB" w:rsidRDefault="007142EB" w:rsidP="00362CCC">
      <w:r w:rsidRPr="007142EB">
        <w:t>Web Development: HTML, CSS, JavaScript</w:t>
      </w:r>
    </w:p>
    <w:p w14:paraId="06063624" w14:textId="2DCE7613" w:rsidR="000A5CD0" w:rsidRDefault="00DD038A" w:rsidP="00362CCC">
      <w:r w:rsidRPr="00DD038A">
        <w:t>Specialized</w:t>
      </w:r>
      <w:r w:rsidRPr="00DD038A">
        <w:rPr>
          <w:b/>
          <w:bCs/>
        </w:rPr>
        <w:t>:</w:t>
      </w:r>
      <w:r w:rsidRPr="00DD038A">
        <w:t xml:space="preserve"> </w:t>
      </w:r>
      <w:r>
        <w:t xml:space="preserve">Basics - </w:t>
      </w:r>
      <w:r w:rsidRPr="00DD038A">
        <w:t>Generative AI Development, Prompt Engineering, Front-end Development</w:t>
      </w:r>
    </w:p>
    <w:p w14:paraId="3757A41F" w14:textId="7F749E1F" w:rsidR="0035013F" w:rsidRPr="00FB5377" w:rsidRDefault="007142EB" w:rsidP="00FB5377">
      <w:pPr>
        <w:pStyle w:val="Heading1"/>
      </w:pPr>
      <w:r>
        <w:t xml:space="preserve">Soft </w:t>
      </w:r>
      <w:r w:rsidR="00FB5377" w:rsidRPr="00FB5377">
        <w:t>Skills</w:t>
      </w:r>
    </w:p>
    <w:p w14:paraId="38401713" w14:textId="5690C5E6" w:rsidR="000A5CD0" w:rsidRPr="00864A75" w:rsidRDefault="007142EB" w:rsidP="00362CCC">
      <w:r>
        <w:t xml:space="preserve">Problem solving &amp; Logical Thinking </w:t>
      </w:r>
      <w:r w:rsidR="007775FF" w:rsidRPr="007775FF">
        <w:t xml:space="preserve">| </w:t>
      </w:r>
      <w:r>
        <w:t>Team Building &amp; Collaboration</w:t>
      </w:r>
      <w:r w:rsidR="007775FF" w:rsidRPr="007775FF">
        <w:t xml:space="preserve"> | </w:t>
      </w:r>
      <w:r>
        <w:t xml:space="preserve">Leadership &amp; Management skills </w:t>
      </w:r>
      <w:r w:rsidR="007775FF" w:rsidRPr="007775FF">
        <w:t xml:space="preserve">| </w:t>
      </w:r>
      <w:r>
        <w:t>Public speaking</w:t>
      </w:r>
      <w:r w:rsidR="007775FF" w:rsidRPr="007775FF">
        <w:t xml:space="preserve"> | </w:t>
      </w:r>
      <w:r w:rsidR="004C147C">
        <w:t>Communication skills</w:t>
      </w:r>
      <w:r w:rsidR="007775FF" w:rsidRPr="007775FF">
        <w:t xml:space="preserve"> | </w:t>
      </w:r>
      <w:r w:rsidR="004C147C">
        <w:t>Time Management</w:t>
      </w:r>
    </w:p>
    <w:p w14:paraId="49D017A3" w14:textId="104D46DA" w:rsidR="0035013F" w:rsidRPr="00864A75" w:rsidRDefault="004C147C" w:rsidP="00FB5377">
      <w:pPr>
        <w:pStyle w:val="Heading1"/>
        <w:rPr>
          <w:spacing w:val="40"/>
        </w:rPr>
      </w:pPr>
      <w:r>
        <w:t>Certifications</w:t>
      </w:r>
    </w:p>
    <w:p w14:paraId="0EC85F34" w14:textId="77777777" w:rsidR="00DF7064" w:rsidRPr="00681F32" w:rsidRDefault="00DF7064" w:rsidP="00DF7064">
      <w:pPr>
        <w:pStyle w:val="Heading2"/>
      </w:pPr>
      <w:r>
        <w:rPr>
          <w:rStyle w:val="ALLCAPS"/>
        </w:rPr>
        <w:t>nptel</w:t>
      </w:r>
      <w:r w:rsidRPr="00681F32">
        <w:rPr>
          <w:rStyle w:val="ALLCAPS"/>
        </w:rPr>
        <w:t xml:space="preserve"> </w:t>
      </w:r>
      <w:r w:rsidRPr="00681F32">
        <w:t xml:space="preserve">| </w:t>
      </w:r>
      <w:r>
        <w:t>Problem solving through C – Elite certified by IIT Kharagpur</w:t>
      </w:r>
      <w:r w:rsidRPr="00681F32">
        <w:tab/>
      </w:r>
      <w:r>
        <w:t xml:space="preserve">Apr </w:t>
      </w:r>
      <w:r w:rsidRPr="00681F32">
        <w:t>20</w:t>
      </w:r>
      <w:r>
        <w:t>25</w:t>
      </w:r>
    </w:p>
    <w:p w14:paraId="25C37A77" w14:textId="77777777" w:rsidR="00DF7064" w:rsidRDefault="00DF7064" w:rsidP="00DF7064">
      <w:pPr>
        <w:pStyle w:val="Heading2"/>
      </w:pPr>
      <w:r>
        <w:rPr>
          <w:rStyle w:val="ALLCAPS"/>
        </w:rPr>
        <w:t xml:space="preserve">nptel </w:t>
      </w:r>
      <w:r w:rsidRPr="00681F32">
        <w:t xml:space="preserve">| </w:t>
      </w:r>
      <w:r>
        <w:t>Programming in Java – Elite certified by IIT Kharagpur</w:t>
      </w:r>
      <w:r w:rsidRPr="00681F32">
        <w:tab/>
      </w:r>
      <w:r>
        <w:t xml:space="preserve">Oct </w:t>
      </w:r>
      <w:r w:rsidRPr="00681F32">
        <w:t>20</w:t>
      </w:r>
      <w:r>
        <w:t>25</w:t>
      </w:r>
    </w:p>
    <w:p w14:paraId="2030740B" w14:textId="77777777" w:rsidR="00DF7064" w:rsidRPr="004C147C" w:rsidRDefault="00DF7064" w:rsidP="00DF7064">
      <w:pPr>
        <w:pStyle w:val="Heading2"/>
      </w:pPr>
      <w:r>
        <w:rPr>
          <w:rStyle w:val="ALLCAPS"/>
        </w:rPr>
        <w:t xml:space="preserve">nptel </w:t>
      </w:r>
      <w:r w:rsidRPr="00681F32">
        <w:t xml:space="preserve">| </w:t>
      </w:r>
      <w:r>
        <w:t>Introduction to Operating Systems (OS) – Elite certified by IIT Madras</w:t>
      </w:r>
      <w:r w:rsidRPr="00681F32">
        <w:tab/>
      </w:r>
      <w:r>
        <w:t xml:space="preserve">Oct </w:t>
      </w:r>
      <w:r w:rsidRPr="00681F32">
        <w:t>20</w:t>
      </w:r>
      <w:r>
        <w:t>25</w:t>
      </w:r>
    </w:p>
    <w:p w14:paraId="3FA037D3" w14:textId="0D8940B1" w:rsidR="00870F29" w:rsidRDefault="004C147C" w:rsidP="00681F32">
      <w:pPr>
        <w:pStyle w:val="Heading2"/>
      </w:pPr>
      <w:r>
        <w:rPr>
          <w:rStyle w:val="ALLCAPS"/>
        </w:rPr>
        <w:t>Nptel</w:t>
      </w:r>
      <w:r w:rsidR="00ED16FC" w:rsidRPr="00681F32">
        <w:t xml:space="preserve"> | </w:t>
      </w:r>
      <w:r>
        <w:t>The joy of computing using python – Gold certified by IIT Ropar</w:t>
      </w:r>
      <w:r w:rsidR="00ED16FC" w:rsidRPr="00681F32">
        <w:tab/>
      </w:r>
      <w:r w:rsidR="00DF7064">
        <w:t xml:space="preserve">Oct </w:t>
      </w:r>
      <w:r w:rsidR="00ED16FC" w:rsidRPr="00681F32">
        <w:t>20</w:t>
      </w:r>
      <w:r w:rsidR="00DF7064">
        <w:t>25</w:t>
      </w:r>
    </w:p>
    <w:p w14:paraId="008A7CF0" w14:textId="48833B20" w:rsidR="0035013F" w:rsidRPr="00FB5377" w:rsidRDefault="007F2FB2" w:rsidP="00FB5377">
      <w:pPr>
        <w:pStyle w:val="Heading1"/>
      </w:pPr>
      <w:r>
        <w:t>Mini projects</w:t>
      </w:r>
    </w:p>
    <w:p w14:paraId="47961688" w14:textId="7B61EEC6" w:rsidR="007F2FB2" w:rsidRDefault="00DD038A" w:rsidP="007F2FB2">
      <w:r w:rsidRPr="00DD038A">
        <w:t>Mistral Mini Chatbot</w:t>
      </w:r>
      <w:r w:rsidRPr="00DD038A">
        <w:rPr>
          <w:b/>
          <w:bCs/>
        </w:rPr>
        <w:t>:</w:t>
      </w:r>
      <w:r w:rsidRPr="00DD038A">
        <w:t xml:space="preserve"> Developed a lightweight AI companion using Streamlit and Mistral’s small language model</w:t>
      </w:r>
    </w:p>
    <w:p w14:paraId="5BE7AA26" w14:textId="33330C89" w:rsidR="009645A0" w:rsidRDefault="00DD038A" w:rsidP="00681F32">
      <w:r w:rsidRPr="00DD038A">
        <w:t>TwitterLite</w:t>
      </w:r>
      <w:r w:rsidRPr="00DD038A">
        <w:rPr>
          <w:b/>
          <w:bCs/>
        </w:rPr>
        <w:t>:</w:t>
      </w:r>
      <w:r w:rsidRPr="00DD038A">
        <w:t xml:space="preserve"> Built a functional, lightweight Twitter clone utilizing the Django framework.</w:t>
      </w:r>
    </w:p>
    <w:p w14:paraId="52ECCF54" w14:textId="5FF80637" w:rsidR="00DF7064" w:rsidRPr="00FB5377" w:rsidRDefault="007F2FB2" w:rsidP="00DF7064">
      <w:pPr>
        <w:pStyle w:val="Heading1"/>
      </w:pPr>
      <w:r>
        <w:t>Extra – circular activities</w:t>
      </w:r>
    </w:p>
    <w:p w14:paraId="61DABAE1" w14:textId="18992613" w:rsidR="00DF7064" w:rsidRDefault="00DD038A" w:rsidP="00DF7064">
      <w:r w:rsidRPr="00DD038A">
        <w:t>Event Coordination</w:t>
      </w:r>
      <w:r w:rsidRPr="00DD038A">
        <w:rPr>
          <w:b/>
          <w:bCs/>
        </w:rPr>
        <w:t>:</w:t>
      </w:r>
      <w:r w:rsidRPr="00DD038A">
        <w:t xml:space="preserve"> Successfully organized college events including Fresher’s Day, World Human Rights Day (2026), and various departmental activities.</w:t>
      </w:r>
    </w:p>
    <w:p w14:paraId="022415F4" w14:textId="484BF1EF" w:rsidR="007A3F83" w:rsidRDefault="00DD038A" w:rsidP="00DF7064">
      <w:r w:rsidRPr="00DD038A">
        <w:t>NSS Volunteer</w:t>
      </w:r>
      <w:r w:rsidRPr="00DD038A">
        <w:rPr>
          <w:b/>
          <w:bCs/>
        </w:rPr>
        <w:t>:</w:t>
      </w:r>
      <w:r w:rsidRPr="00DD038A">
        <w:t xml:space="preserve"> Actively participated in community service through the National Service Scheme.</w:t>
      </w:r>
    </w:p>
    <w:p w14:paraId="29C24180" w14:textId="5501BC6E" w:rsidR="007A3F83" w:rsidRDefault="00DD038A" w:rsidP="00DF7064">
      <w:r w:rsidRPr="00DD038A">
        <w:t>Publication</w:t>
      </w:r>
      <w:r w:rsidRPr="00DD038A">
        <w:rPr>
          <w:b/>
          <w:bCs/>
        </w:rPr>
        <w:t>:</w:t>
      </w:r>
      <w:r w:rsidRPr="00DD038A">
        <w:t xml:space="preserve"> Edited and published the college magazine, </w:t>
      </w:r>
      <w:r w:rsidRPr="00DD038A">
        <w:rPr>
          <w:i/>
          <w:iCs/>
        </w:rPr>
        <w:t>Souvenir</w:t>
      </w:r>
      <w:r w:rsidRPr="00DD038A">
        <w:t>.</w:t>
      </w:r>
    </w:p>
    <w:p w14:paraId="7FAE0B1A" w14:textId="3A6718CA" w:rsidR="00DF7064" w:rsidRPr="00864A75" w:rsidRDefault="00DD038A" w:rsidP="00681F32">
      <w:r w:rsidRPr="00DD038A">
        <w:t>Cultural Representative</w:t>
      </w:r>
      <w:r w:rsidRPr="00DD038A">
        <w:rPr>
          <w:b/>
          <w:bCs/>
        </w:rPr>
        <w:t>:</w:t>
      </w:r>
      <w:r w:rsidRPr="00DD038A">
        <w:t xml:space="preserve"> Represented the institution in a cultural drive conducted by Tech Mahindra.</w:t>
      </w:r>
    </w:p>
    <w:sectPr w:rsidR="00DF7064" w:rsidRPr="00864A75" w:rsidSect="00ED16FC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Nova Light">
    <w:charset w:val="00"/>
    <w:family w:val="swiss"/>
    <w:pitch w:val="variable"/>
    <w:sig w:usb0="80000287" w:usb1="00000002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CormorantGaramond-SemiBold">
    <w:altName w:val="Calibri"/>
    <w:charset w:val="00"/>
    <w:family w:val="auto"/>
    <w:pitch w:val="variable"/>
    <w:sig w:usb0="20000207" w:usb1="00000001" w:usb2="00000000" w:usb3="00000000" w:csb0="00000197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  <w:font w:name="OpenSans">
    <w:altName w:val="Calibri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6A26BF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640870">
    <w:abstractNumId w:val="1"/>
  </w:num>
  <w:num w:numId="2" w16cid:durableId="283390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DE8"/>
    <w:rsid w:val="00021DA5"/>
    <w:rsid w:val="000A5CD0"/>
    <w:rsid w:val="000B6AF9"/>
    <w:rsid w:val="000F1AE2"/>
    <w:rsid w:val="001D78C2"/>
    <w:rsid w:val="0022059A"/>
    <w:rsid w:val="002702D4"/>
    <w:rsid w:val="00270B58"/>
    <w:rsid w:val="00284C89"/>
    <w:rsid w:val="002C484E"/>
    <w:rsid w:val="00313E55"/>
    <w:rsid w:val="003227BC"/>
    <w:rsid w:val="0035013F"/>
    <w:rsid w:val="00362CCC"/>
    <w:rsid w:val="00381284"/>
    <w:rsid w:val="00387012"/>
    <w:rsid w:val="004272A0"/>
    <w:rsid w:val="00446145"/>
    <w:rsid w:val="004B07C0"/>
    <w:rsid w:val="004B7243"/>
    <w:rsid w:val="004C147C"/>
    <w:rsid w:val="005173BF"/>
    <w:rsid w:val="00525F8F"/>
    <w:rsid w:val="00546C22"/>
    <w:rsid w:val="005852FD"/>
    <w:rsid w:val="005D43D7"/>
    <w:rsid w:val="005F2FAC"/>
    <w:rsid w:val="005F41F8"/>
    <w:rsid w:val="00643D2E"/>
    <w:rsid w:val="006477FF"/>
    <w:rsid w:val="0066750D"/>
    <w:rsid w:val="00681F32"/>
    <w:rsid w:val="00694A7B"/>
    <w:rsid w:val="006A444B"/>
    <w:rsid w:val="006A6161"/>
    <w:rsid w:val="007142EB"/>
    <w:rsid w:val="0073039B"/>
    <w:rsid w:val="00750687"/>
    <w:rsid w:val="007775FF"/>
    <w:rsid w:val="007A3F83"/>
    <w:rsid w:val="007C6DE0"/>
    <w:rsid w:val="007D2196"/>
    <w:rsid w:val="007F2796"/>
    <w:rsid w:val="007F2FB2"/>
    <w:rsid w:val="00802AC5"/>
    <w:rsid w:val="00803737"/>
    <w:rsid w:val="00846B3E"/>
    <w:rsid w:val="00864A75"/>
    <w:rsid w:val="00870F29"/>
    <w:rsid w:val="008877DE"/>
    <w:rsid w:val="00890653"/>
    <w:rsid w:val="008A7BB6"/>
    <w:rsid w:val="008B40D0"/>
    <w:rsid w:val="008B7283"/>
    <w:rsid w:val="008F77CE"/>
    <w:rsid w:val="00903425"/>
    <w:rsid w:val="009645A0"/>
    <w:rsid w:val="009A4F06"/>
    <w:rsid w:val="009E2034"/>
    <w:rsid w:val="00A17581"/>
    <w:rsid w:val="00A6112F"/>
    <w:rsid w:val="00AC069C"/>
    <w:rsid w:val="00AD0375"/>
    <w:rsid w:val="00AE674A"/>
    <w:rsid w:val="00B01591"/>
    <w:rsid w:val="00B24120"/>
    <w:rsid w:val="00B3585D"/>
    <w:rsid w:val="00B3757B"/>
    <w:rsid w:val="00B45668"/>
    <w:rsid w:val="00B55CCA"/>
    <w:rsid w:val="00B743A1"/>
    <w:rsid w:val="00BA20D1"/>
    <w:rsid w:val="00BB624A"/>
    <w:rsid w:val="00C17FA0"/>
    <w:rsid w:val="00C379BD"/>
    <w:rsid w:val="00C41344"/>
    <w:rsid w:val="00C659DF"/>
    <w:rsid w:val="00C86729"/>
    <w:rsid w:val="00C87FB5"/>
    <w:rsid w:val="00CD3DC1"/>
    <w:rsid w:val="00D259E0"/>
    <w:rsid w:val="00D27DE8"/>
    <w:rsid w:val="00D45817"/>
    <w:rsid w:val="00D45896"/>
    <w:rsid w:val="00D908BD"/>
    <w:rsid w:val="00DD038A"/>
    <w:rsid w:val="00DF7064"/>
    <w:rsid w:val="00E91502"/>
    <w:rsid w:val="00E92EB1"/>
    <w:rsid w:val="00E97CF1"/>
    <w:rsid w:val="00ED16FC"/>
    <w:rsid w:val="00EF3E64"/>
    <w:rsid w:val="00F11B2E"/>
    <w:rsid w:val="00FB45B6"/>
    <w:rsid w:val="00FB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7A024"/>
  <w15:chartTrackingRefBased/>
  <w15:docId w15:val="{31A41216-563D-4466-B593-658A682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F32"/>
    <w:pPr>
      <w:spacing w:before="4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5377"/>
    <w:pPr>
      <w:shd w:val="clear" w:color="auto" w:fill="D9E2F2" w:themeFill="accent1"/>
      <w:spacing w:before="240" w:after="120" w:line="264" w:lineRule="auto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681F32"/>
    <w:pPr>
      <w:tabs>
        <w:tab w:val="right" w:pos="10800"/>
      </w:tabs>
      <w:spacing w:before="0" w:after="40"/>
      <w:contextualSpacing/>
      <w:outlineLvl w:val="1"/>
    </w:pPr>
    <w:rPr>
      <w:bCs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B5377"/>
    <w:pPr>
      <w:tabs>
        <w:tab w:val="right" w:pos="10800"/>
      </w:tabs>
      <w:spacing w:after="60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B5377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:lang w:val="en-GB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77"/>
    <w:pPr>
      <w:pBdr>
        <w:bottom w:val="single" w:sz="12" w:space="1" w:color="000000" w:themeColor="text1"/>
      </w:pBdr>
      <w:spacing w:line="276" w:lineRule="auto"/>
    </w:pPr>
    <w:rPr>
      <w:rFonts w:cs="CormorantGaramond-SemiBold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B5377"/>
    <w:rPr>
      <w:rFonts w:cs="CormorantGaramond-SemiBold"/>
      <w:sz w:val="20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FB5377"/>
    <w:rPr>
      <w:rFonts w:asciiTheme="minorHAnsi" w:hAnsiTheme="minorHAnsi"/>
      <w:b/>
      <w:i w:val="0"/>
      <w:iCs/>
      <w:caps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B5377"/>
    <w:rPr>
      <w:rFonts w:asciiTheme="majorHAnsi" w:hAnsiTheme="majorHAnsi" w:cs="Times New Roman (Body CS)"/>
      <w:b/>
      <w:bCs/>
      <w:caps/>
      <w:spacing w:val="30"/>
      <w:shd w:val="clear" w:color="auto" w:fill="D9E2F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681F32"/>
    <w:rPr>
      <w:bCs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ind w:left="720"/>
      <w:contextualSpacing/>
    </w:pPr>
  </w:style>
  <w:style w:type="character" w:customStyle="1" w:styleId="BOLDCapitalization">
    <w:name w:val="BOLD Capitalization"/>
    <w:uiPriority w:val="1"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ANESH%20MANUKONDA\AppData\Roaming\Microsoft\Templates\Modern%20simple%20resume%20for%20IT%20specialist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1">
      <a:majorFont>
        <a:latin typeface="Bahnschrift"/>
        <a:ea typeface=""/>
        <a:cs typeface=""/>
      </a:majorFont>
      <a:minorFont>
        <a:latin typeface="Gill Sans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4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simple resume for IT specialist</Template>
  <TotalTime>187</TotalTime>
  <Pages>1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MANUKONDA</dc:creator>
  <cp:keywords/>
  <dc:description/>
  <cp:lastModifiedBy>Sunitha Srinivas</cp:lastModifiedBy>
  <cp:revision>1</cp:revision>
  <cp:lastPrinted>2022-09-27T08:21:00Z</cp:lastPrinted>
  <dcterms:created xsi:type="dcterms:W3CDTF">2026-02-25T03:38:00Z</dcterms:created>
  <dcterms:modified xsi:type="dcterms:W3CDTF">2026-02-25T06:45:00Z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